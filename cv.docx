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085"/>
        <w:gridCol w:w="835"/>
        <w:gridCol w:w="2970"/>
      </w:tblGrid>
      <w:tr w:rsidR="002E4AFC" w:rsidRPr="002E4AFC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Default="008F1128" w:rsidP="002E4AFC">
            <w:pPr>
              <w:pStyle w:val="Title"/>
            </w:pPr>
            <w:r>
              <w:t>ALISHAN</w:t>
            </w:r>
            <w:r w:rsidR="002E4AFC" w:rsidRPr="002E4AFC">
              <w:br/>
            </w:r>
            <w:r>
              <w:t>RATHORE</w:t>
            </w:r>
          </w:p>
          <w:p w:rsidR="00E34399" w:rsidRDefault="00E34399" w:rsidP="008F1128"/>
          <w:p w:rsidR="00864D77" w:rsidRPr="008F1128" w:rsidRDefault="00864D77" w:rsidP="008F1128"/>
        </w:tc>
        <w:tc>
          <w:tcPr>
            <w:tcW w:w="2935" w:type="dxa"/>
            <w:vMerge w:val="restart"/>
            <w:vAlign w:val="bottom"/>
          </w:tcPr>
          <w:p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466F42">
                  <wp:extent cx="1253384" cy="1253384"/>
                  <wp:effectExtent l="57150" t="57150" r="61595" b="61595"/>
                  <wp:docPr id="1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3384" cy="1253384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:rsidTr="002E4AFC">
        <w:trPr>
          <w:trHeight w:val="1262"/>
          <w:jc w:val="center"/>
        </w:trPr>
        <w:tc>
          <w:tcPr>
            <w:tcW w:w="6397" w:type="dxa"/>
          </w:tcPr>
          <w:p w:rsidR="008F1128" w:rsidRPr="000F7D04" w:rsidRDefault="008F1128" w:rsidP="008F1128">
            <w:pPr>
              <w:pStyle w:val="Heading2"/>
            </w:pPr>
            <w:r>
              <w:t>OBJECTIVE:</w:t>
            </w:r>
          </w:p>
          <w:p w:rsidR="002E4AFC" w:rsidRPr="008F1128" w:rsidRDefault="008F1128" w:rsidP="002E4AFC">
            <w:pPr>
              <w:widowControl/>
              <w:numPr>
                <w:ilvl w:val="0"/>
                <w:numId w:val="25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ind w:left="0" w:right="240"/>
              <w:rPr>
                <w:szCs w:val="24"/>
              </w:rPr>
            </w:pPr>
            <w:r w:rsidRPr="008F1128">
              <w:rPr>
                <w:szCs w:val="24"/>
              </w:rPr>
              <w:t>To build a long-term career as a teacher in a position that offers opportunities for career growth, and to keep up with cutting-edge teaching technologies.</w:t>
            </w:r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bookmarkStart w:id="0" w:name="_GoBack"/>
        <w:bookmarkEnd w:id="0"/>
      </w:tr>
      <w:tr w:rsidR="006E23B3" w:rsidRPr="002E4AFC" w:rsidTr="008F1128">
        <w:trPr>
          <w:trHeight w:val="1062"/>
          <w:jc w:val="center"/>
        </w:trPr>
        <w:tc>
          <w:tcPr>
            <w:tcW w:w="6397" w:type="dxa"/>
            <w:vMerge w:val="restart"/>
          </w:tcPr>
          <w:p w:rsidR="006E23B3" w:rsidRDefault="006E23B3" w:rsidP="006E23B3">
            <w:pPr>
              <w:pStyle w:val="Heading2"/>
            </w:pPr>
            <w:r w:rsidRPr="000F7D04">
              <w:t>E</w:t>
            </w:r>
            <w:r w:rsidR="008F1128">
              <w:t>DUCATION:</w:t>
            </w:r>
          </w:p>
          <w:p w:rsidR="006E23B3" w:rsidRDefault="008F1128" w:rsidP="000925F7">
            <w:pPr>
              <w:pStyle w:val="ListBullet"/>
              <w:numPr>
                <w:ilvl w:val="0"/>
                <w:numId w:val="23"/>
              </w:numPr>
            </w:pPr>
            <w:r>
              <w:t xml:space="preserve">BS-CS from Indus University </w:t>
            </w:r>
            <w:r w:rsidR="006E7BFA">
              <w:t>Karachi.</w:t>
            </w:r>
            <w:r w:rsidR="006E7BFA" w:rsidRPr="006E7BFA">
              <w:rPr>
                <w:b/>
              </w:rPr>
              <w:t xml:space="preserve"> (In Process)</w:t>
            </w:r>
          </w:p>
          <w:p w:rsidR="008F1128" w:rsidRDefault="008F1128" w:rsidP="000925F7">
            <w:pPr>
              <w:pStyle w:val="ListBullet"/>
              <w:numPr>
                <w:ilvl w:val="0"/>
                <w:numId w:val="23"/>
              </w:numPr>
            </w:pPr>
            <w:r>
              <w:t xml:space="preserve">Intermediate (Pre-engineering) from </w:t>
            </w:r>
            <w:r w:rsidR="006E7BFA">
              <w:t>B</w:t>
            </w:r>
            <w:r>
              <w:t xml:space="preserve">oard of </w:t>
            </w:r>
            <w:r w:rsidR="006E7BFA">
              <w:t>I</w:t>
            </w:r>
            <w:r>
              <w:t xml:space="preserve">ntermediate </w:t>
            </w:r>
            <w:r w:rsidR="006E7BFA">
              <w:t>E</w:t>
            </w:r>
            <w:r>
              <w:t xml:space="preserve">ducation Karachi. </w:t>
            </w:r>
            <w:r w:rsidRPr="000925F7">
              <w:rPr>
                <w:b/>
              </w:rPr>
              <w:t>(2016)</w:t>
            </w:r>
          </w:p>
          <w:p w:rsidR="008F1128" w:rsidRDefault="008F1128" w:rsidP="000925F7">
            <w:pPr>
              <w:pStyle w:val="ListBullet"/>
              <w:numPr>
                <w:ilvl w:val="0"/>
                <w:numId w:val="23"/>
              </w:numPr>
            </w:pPr>
            <w:r>
              <w:t xml:space="preserve">Matriculation (Science) from </w:t>
            </w:r>
            <w:r w:rsidR="006E7BFA">
              <w:t>B</w:t>
            </w:r>
            <w:r>
              <w:t xml:space="preserve">oard of </w:t>
            </w:r>
            <w:r w:rsidR="006E7BFA">
              <w:t>S</w:t>
            </w:r>
            <w:r>
              <w:t xml:space="preserve">econdary </w:t>
            </w:r>
            <w:r w:rsidR="006E7BFA">
              <w:t>E</w:t>
            </w:r>
            <w:r>
              <w:t xml:space="preserve">ducation </w:t>
            </w:r>
            <w:r w:rsidR="000925F7">
              <w:t>Karachi</w:t>
            </w:r>
            <w:r>
              <w:t xml:space="preserve"> </w:t>
            </w:r>
            <w:r w:rsidRPr="000925F7">
              <w:rPr>
                <w:b/>
              </w:rPr>
              <w:t>(2014)</w:t>
            </w:r>
          </w:p>
          <w:p w:rsidR="006E23B3" w:rsidRDefault="006E23B3" w:rsidP="006E23B3"/>
          <w:p w:rsidR="006E23B3" w:rsidRPr="000F7D04" w:rsidRDefault="006E23B3" w:rsidP="000925F7">
            <w:pPr>
              <w:pStyle w:val="Heading2"/>
            </w:pPr>
            <w:r w:rsidRPr="000F7D04">
              <w:t>E</w:t>
            </w:r>
            <w:r w:rsidR="000925F7">
              <w:t>XPERINCE:</w:t>
            </w:r>
          </w:p>
          <w:p w:rsidR="006E23B3" w:rsidRDefault="000925F7" w:rsidP="006E23B3">
            <w:pPr>
              <w:pStyle w:val="ListBullet"/>
              <w:numPr>
                <w:ilvl w:val="0"/>
                <w:numId w:val="23"/>
              </w:numPr>
            </w:pPr>
            <w:r>
              <w:t>03 years f</w:t>
            </w:r>
            <w:r w:rsidR="006E7BFA">
              <w:t>or</w:t>
            </w:r>
            <w:r>
              <w:t xml:space="preserve"> teaching in Sun Rise Children Academy.</w:t>
            </w:r>
          </w:p>
          <w:p w:rsidR="000925F7" w:rsidRDefault="000925F7" w:rsidP="006E23B3">
            <w:pPr>
              <w:pStyle w:val="ListBullet"/>
              <w:numPr>
                <w:ilvl w:val="0"/>
                <w:numId w:val="23"/>
              </w:numPr>
            </w:pPr>
            <w:r>
              <w:t xml:space="preserve">02 years </w:t>
            </w:r>
            <w:r w:rsidR="006E7BFA">
              <w:t>for</w:t>
            </w:r>
            <w:r>
              <w:t xml:space="preserve"> teaching in Kamran Model School.</w:t>
            </w:r>
          </w:p>
          <w:p w:rsidR="000925F7" w:rsidRDefault="000925F7" w:rsidP="006E23B3">
            <w:pPr>
              <w:pStyle w:val="ListBullet"/>
              <w:numPr>
                <w:ilvl w:val="0"/>
                <w:numId w:val="23"/>
              </w:numPr>
            </w:pPr>
            <w:r>
              <w:t xml:space="preserve">04 years </w:t>
            </w:r>
            <w:r w:rsidR="006E7BFA">
              <w:t>for</w:t>
            </w:r>
            <w:r>
              <w:t xml:space="preserve"> giving home </w:t>
            </w:r>
            <w:r w:rsidR="00651049">
              <w:t>tuitions</w:t>
            </w:r>
            <w:r>
              <w:t>.</w:t>
            </w:r>
          </w:p>
          <w:p w:rsidR="006E23B3" w:rsidRDefault="006E23B3" w:rsidP="006E23B3"/>
          <w:p w:rsidR="006E23B3" w:rsidRDefault="00233438" w:rsidP="006E23B3">
            <w:pPr>
              <w:pStyle w:val="Heading2"/>
            </w:pPr>
            <w:r>
              <w:t>ACHIEVEMENTS</w:t>
            </w:r>
            <w:r w:rsidR="00864D77">
              <w:t xml:space="preserve"> &amp; SKILLS</w:t>
            </w:r>
            <w:r>
              <w:t>:</w:t>
            </w:r>
          </w:p>
          <w:p w:rsidR="00864D77" w:rsidRDefault="00233438" w:rsidP="00864D77">
            <w:pPr>
              <w:pStyle w:val="ListBullet"/>
              <w:numPr>
                <w:ilvl w:val="0"/>
                <w:numId w:val="23"/>
              </w:numPr>
            </w:pPr>
            <w:r w:rsidRPr="00233438">
              <w:t xml:space="preserve">Certificate of internship in IT from Marriott Hotel Karachi </w:t>
            </w:r>
            <w:r w:rsidRPr="00233438">
              <w:rPr>
                <w:b/>
              </w:rPr>
              <w:t>(2016)</w:t>
            </w:r>
            <w:r w:rsidR="00864D77">
              <w:t xml:space="preserve"> </w:t>
            </w:r>
          </w:p>
          <w:p w:rsidR="00864D77" w:rsidRPr="002E2232" w:rsidRDefault="00864D77" w:rsidP="00864D77">
            <w:pPr>
              <w:pStyle w:val="ListBullet"/>
              <w:numPr>
                <w:ilvl w:val="0"/>
                <w:numId w:val="23"/>
              </w:numPr>
              <w:rPr>
                <w:rFonts w:cs="Arial"/>
              </w:rPr>
            </w:pPr>
            <w:r>
              <w:t>Good Communication Skills.</w:t>
            </w:r>
          </w:p>
          <w:p w:rsidR="002E2232" w:rsidRPr="00864D77" w:rsidRDefault="00864D77" w:rsidP="00233438">
            <w:pPr>
              <w:pStyle w:val="ListBullet"/>
              <w:numPr>
                <w:ilvl w:val="0"/>
                <w:numId w:val="23"/>
              </w:numPr>
              <w:rPr>
                <w:rFonts w:cs="Arial"/>
              </w:rPr>
            </w:pPr>
            <w:r>
              <w:t>Creative, analytical/conceptual thinker.</w:t>
            </w:r>
          </w:p>
          <w:p w:rsidR="00864D77" w:rsidRPr="00864D77" w:rsidRDefault="00864D77" w:rsidP="00864D77">
            <w:pPr>
              <w:pStyle w:val="ListBullet"/>
              <w:numPr>
                <w:ilvl w:val="0"/>
                <w:numId w:val="0"/>
              </w:numPr>
              <w:ind w:left="360"/>
              <w:rPr>
                <w:rFonts w:cs="Arial"/>
              </w:rPr>
            </w:pPr>
          </w:p>
          <w:p w:rsidR="002E2232" w:rsidRDefault="00864D77" w:rsidP="002E2232">
            <w:pPr>
              <w:pStyle w:val="Heading2"/>
            </w:pPr>
            <w:r>
              <w:t>COURSES</w:t>
            </w:r>
            <w:r w:rsidR="002E2232">
              <w:t>:</w:t>
            </w:r>
          </w:p>
          <w:p w:rsidR="00864D77" w:rsidRDefault="00864D77" w:rsidP="00864D77">
            <w:pPr>
              <w:pStyle w:val="ListBullet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>MS Office, CIT</w:t>
            </w:r>
          </w:p>
          <w:p w:rsidR="00864D77" w:rsidRPr="00864D77" w:rsidRDefault="00864D77" w:rsidP="00864D77">
            <w:pPr>
              <w:pStyle w:val="ListBullet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Artificial Intelligence Course from PIAIC </w:t>
            </w:r>
            <w:r w:rsidRPr="00864D77">
              <w:rPr>
                <w:rFonts w:cs="Arial"/>
                <w:b/>
              </w:rPr>
              <w:t>(In Process)</w:t>
            </w:r>
          </w:p>
          <w:p w:rsidR="00233438" w:rsidRDefault="00233438" w:rsidP="00233438">
            <w:pPr>
              <w:rPr>
                <w:b/>
              </w:rPr>
            </w:pPr>
          </w:p>
          <w:p w:rsidR="00233438" w:rsidRPr="00897812" w:rsidRDefault="00233438" w:rsidP="00897812">
            <w:pPr>
              <w:pStyle w:val="Heading2"/>
            </w:pPr>
            <w:r>
              <w:t>PERSONAL INFO:</w:t>
            </w:r>
          </w:p>
          <w:p w:rsidR="00897812" w:rsidRDefault="00897812" w:rsidP="00897812">
            <w:pPr>
              <w:pStyle w:val="ListBullet"/>
              <w:numPr>
                <w:ilvl w:val="0"/>
                <w:numId w:val="23"/>
              </w:numPr>
            </w:pPr>
            <w:r w:rsidRPr="00897812">
              <w:rPr>
                <w:b/>
              </w:rPr>
              <w:t>Father Name:</w:t>
            </w:r>
            <w:r>
              <w:t xml:space="preserve">              Kashif Aziz Rathore</w:t>
            </w:r>
          </w:p>
          <w:p w:rsidR="00897812" w:rsidRPr="00897812" w:rsidRDefault="00897812" w:rsidP="00897812">
            <w:pPr>
              <w:pStyle w:val="ListBullet"/>
              <w:numPr>
                <w:ilvl w:val="0"/>
                <w:numId w:val="23"/>
              </w:numPr>
            </w:pPr>
            <w:r w:rsidRPr="00897812">
              <w:rPr>
                <w:b/>
              </w:rPr>
              <w:t xml:space="preserve">Date </w:t>
            </w:r>
            <w:r w:rsidR="00EC6B9A" w:rsidRPr="00897812">
              <w:rPr>
                <w:b/>
              </w:rPr>
              <w:t>of</w:t>
            </w:r>
            <w:r w:rsidRPr="00897812">
              <w:rPr>
                <w:b/>
              </w:rPr>
              <w:t xml:space="preserve"> Birth: </w:t>
            </w:r>
            <w:r>
              <w:t xml:space="preserve">             </w:t>
            </w:r>
            <w:r w:rsidRPr="00897812">
              <w:rPr>
                <w:rFonts w:cstheme="minorHAnsi"/>
              </w:rPr>
              <w:t>29</w:t>
            </w:r>
            <w:r w:rsidRPr="00897812">
              <w:rPr>
                <w:rFonts w:cstheme="minorHAnsi"/>
                <w:vertAlign w:val="superscript"/>
              </w:rPr>
              <w:t>th</w:t>
            </w:r>
            <w:r w:rsidRPr="00897812">
              <w:rPr>
                <w:rFonts w:cstheme="minorHAnsi"/>
              </w:rPr>
              <w:t xml:space="preserve"> august 1998</w:t>
            </w:r>
          </w:p>
          <w:p w:rsidR="00897812" w:rsidRDefault="00897812" w:rsidP="00897812">
            <w:pPr>
              <w:pStyle w:val="ListBullet"/>
              <w:numPr>
                <w:ilvl w:val="0"/>
                <w:numId w:val="23"/>
              </w:numPr>
            </w:pPr>
            <w:r w:rsidRPr="00897812">
              <w:rPr>
                <w:b/>
              </w:rPr>
              <w:t xml:space="preserve">CNIC No.: </w:t>
            </w:r>
            <w:r>
              <w:t xml:space="preserve">                  </w:t>
            </w:r>
            <w:r w:rsidR="00EC6B9A">
              <w:t xml:space="preserve"> </w:t>
            </w:r>
            <w:r>
              <w:t>42501-4709539-1</w:t>
            </w:r>
          </w:p>
          <w:p w:rsidR="00B07FBA" w:rsidRDefault="00B07FBA" w:rsidP="00897812">
            <w:pPr>
              <w:pStyle w:val="ListBullet"/>
              <w:numPr>
                <w:ilvl w:val="0"/>
                <w:numId w:val="23"/>
              </w:numPr>
            </w:pPr>
            <w:r>
              <w:rPr>
                <w:b/>
              </w:rPr>
              <w:t>Gender:</w:t>
            </w:r>
            <w:r>
              <w:t xml:space="preserve">                       Male</w:t>
            </w:r>
          </w:p>
          <w:p w:rsidR="004D7106" w:rsidRDefault="00897812" w:rsidP="004D7106">
            <w:pPr>
              <w:pStyle w:val="ListBullet"/>
              <w:numPr>
                <w:ilvl w:val="0"/>
                <w:numId w:val="23"/>
              </w:numPr>
            </w:pPr>
            <w:r w:rsidRPr="00897812">
              <w:rPr>
                <w:b/>
              </w:rPr>
              <w:t xml:space="preserve">Religion: </w:t>
            </w:r>
            <w:r>
              <w:t xml:space="preserve">                    Islam</w:t>
            </w:r>
          </w:p>
          <w:p w:rsidR="006E23B3" w:rsidRDefault="006E23B3" w:rsidP="006E23B3"/>
          <w:p w:rsidR="006E23B3" w:rsidRPr="00437F44" w:rsidRDefault="006E23B3" w:rsidP="006E23B3">
            <w:pPr>
              <w:pStyle w:val="Heading2"/>
            </w:pPr>
            <w:r w:rsidRPr="00437F44">
              <w:t>R</w:t>
            </w:r>
            <w:r w:rsidR="00437F44" w:rsidRPr="00437F44">
              <w:t>EFERENCE:</w:t>
            </w:r>
          </w:p>
          <w:p w:rsidR="006E23B3" w:rsidRDefault="00437F44" w:rsidP="006E23B3">
            <w:pPr>
              <w:ind w:right="-356"/>
            </w:pPr>
            <w:r>
              <w:t>Will be furnished upon request.</w:t>
            </w:r>
          </w:p>
          <w:p w:rsidR="004D7106" w:rsidRPr="00762F10" w:rsidRDefault="004D7106" w:rsidP="006E23B3">
            <w:pPr>
              <w:ind w:right="-356"/>
            </w:pPr>
          </w:p>
        </w:tc>
        <w:tc>
          <w:tcPr>
            <w:tcW w:w="89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2E2232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BA723F" wp14:editId="3EBDCA9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8D3F07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2E2232">
              <w:t xml:space="preserve">House # </w:t>
            </w:r>
            <w:r w:rsidR="008F1128">
              <w:t xml:space="preserve">A/108 </w:t>
            </w:r>
            <w:proofErr w:type="spellStart"/>
            <w:r w:rsidR="008F1128">
              <w:t>Malir</w:t>
            </w:r>
            <w:proofErr w:type="spellEnd"/>
            <w:r w:rsidR="008F1128">
              <w:t xml:space="preserve"> </w:t>
            </w:r>
            <w:proofErr w:type="spellStart"/>
            <w:r w:rsidR="008F1128">
              <w:t>Kalaboard</w:t>
            </w:r>
            <w:proofErr w:type="spellEnd"/>
            <w:r w:rsidR="002E2232">
              <w:t xml:space="preserve"> </w:t>
            </w:r>
            <w:r w:rsidR="008F1128">
              <w:t>Karac</w:t>
            </w:r>
            <w:r w:rsidR="002E2232">
              <w:t>h</w:t>
            </w:r>
            <w:r w:rsidR="008F1128">
              <w:t>i.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126F7B" wp14:editId="684B8C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8548B7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2E2232">
              <w:t>+92-340-4849394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8F1128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6C8E71" wp14:editId="20A158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0008D0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hyperlink r:id="rId11" w:history="1">
              <w:r w:rsidR="00E34399" w:rsidRPr="00902002">
                <w:rPr>
                  <w:rStyle w:val="Hyperlink"/>
                  <w:sz w:val="18"/>
                </w:rPr>
                <w:t>alishan.rathore@gmail.com</w:t>
              </w:r>
            </w:hyperlink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8F1128" w:rsidP="008F1128">
            <w:pPr>
              <w:pStyle w:val="Information"/>
              <w:jc w:val="center"/>
            </w:pPr>
            <w:r>
              <w:t>-</w:t>
            </w:r>
          </w:p>
        </w:tc>
      </w:tr>
      <w:tr w:rsidR="006E23B3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233438" w:rsidRDefault="00233438" w:rsidP="0006568A"/>
    <w:p w:rsidR="00233438" w:rsidRDefault="00233438" w:rsidP="00233438">
      <w:r>
        <w:br w:type="page"/>
      </w:r>
    </w:p>
    <w:sectPr w:rsidR="00233438" w:rsidSect="00D7776E">
      <w:headerReference w:type="default" r:id="rId12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634F" w:rsidRDefault="0004634F" w:rsidP="009129A0">
      <w:r>
        <w:separator/>
      </w:r>
    </w:p>
  </w:endnote>
  <w:endnote w:type="continuationSeparator" w:id="0">
    <w:p w:rsidR="0004634F" w:rsidRDefault="0004634F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487C605-9968-40EB-A389-A2E3C2BF716F}"/>
    <w:embedBold r:id="rId2" w:fontKey="{202A6DAD-6068-498E-8D51-C8A081F745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CF1BCD5-C0BA-45E1-9652-25B9CB8506B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BA726616-3AB3-4166-BA71-080085921F22}"/>
    <w:embedBold r:id="rId5" w:fontKey="{21CF7692-4B90-4E75-9C1A-564491503553}"/>
    <w:embedItalic r:id="rId6" w:fontKey="{E15BCEA2-A031-4135-8D86-89747AD9F07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3B02D0B-77B1-458C-90BE-AA62C16750A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5D7713CF-2006-413A-B1C3-2FA14721E7A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634F" w:rsidRDefault="0004634F" w:rsidP="009129A0">
      <w:r>
        <w:separator/>
      </w:r>
    </w:p>
  </w:footnote>
  <w:footnote w:type="continuationSeparator" w:id="0">
    <w:p w:rsidR="0004634F" w:rsidRDefault="0004634F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6ACBACD5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916"/>
      </v:shape>
    </w:pict>
  </w:numPicBullet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2E1C8B"/>
    <w:multiLevelType w:val="hybridMultilevel"/>
    <w:tmpl w:val="FEA836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C12BB"/>
    <w:multiLevelType w:val="multilevel"/>
    <w:tmpl w:val="8F96D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466A61"/>
    <w:multiLevelType w:val="hybridMultilevel"/>
    <w:tmpl w:val="B70CF14E"/>
    <w:lvl w:ilvl="0" w:tplc="B3F6898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8"/>
  </w:num>
  <w:num w:numId="4">
    <w:abstractNumId w:val="13"/>
  </w:num>
  <w:num w:numId="5">
    <w:abstractNumId w:val="14"/>
  </w:num>
  <w:num w:numId="6">
    <w:abstractNumId w:val="23"/>
  </w:num>
  <w:num w:numId="7">
    <w:abstractNumId w:val="7"/>
  </w:num>
  <w:num w:numId="8">
    <w:abstractNumId w:val="11"/>
  </w:num>
  <w:num w:numId="9">
    <w:abstractNumId w:val="21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20"/>
  </w:num>
  <w:num w:numId="17">
    <w:abstractNumId w:val="4"/>
  </w:num>
  <w:num w:numId="18">
    <w:abstractNumId w:val="25"/>
  </w:num>
  <w:num w:numId="19">
    <w:abstractNumId w:val="22"/>
  </w:num>
  <w:num w:numId="20">
    <w:abstractNumId w:val="15"/>
  </w:num>
  <w:num w:numId="21">
    <w:abstractNumId w:val="24"/>
  </w:num>
  <w:num w:numId="22">
    <w:abstractNumId w:val="5"/>
  </w:num>
  <w:num w:numId="23">
    <w:abstractNumId w:val="0"/>
  </w:num>
  <w:num w:numId="24">
    <w:abstractNumId w:val="0"/>
  </w:num>
  <w:num w:numId="25">
    <w:abstractNumId w:val="17"/>
  </w:num>
  <w:num w:numId="26">
    <w:abstractNumId w:val="16"/>
  </w:num>
  <w:num w:numId="27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128"/>
    <w:rsid w:val="00044543"/>
    <w:rsid w:val="0004634F"/>
    <w:rsid w:val="00052382"/>
    <w:rsid w:val="0006568A"/>
    <w:rsid w:val="00076F0F"/>
    <w:rsid w:val="00084253"/>
    <w:rsid w:val="000925F7"/>
    <w:rsid w:val="000D1F49"/>
    <w:rsid w:val="000E6867"/>
    <w:rsid w:val="001727CA"/>
    <w:rsid w:val="00233438"/>
    <w:rsid w:val="002A0B16"/>
    <w:rsid w:val="002C56E6"/>
    <w:rsid w:val="002E2232"/>
    <w:rsid w:val="002E4AFC"/>
    <w:rsid w:val="002F2708"/>
    <w:rsid w:val="00361E11"/>
    <w:rsid w:val="003F0847"/>
    <w:rsid w:val="0040090B"/>
    <w:rsid w:val="00437F44"/>
    <w:rsid w:val="0046302A"/>
    <w:rsid w:val="00487D2D"/>
    <w:rsid w:val="004A7A40"/>
    <w:rsid w:val="004D5D62"/>
    <w:rsid w:val="004D7106"/>
    <w:rsid w:val="005112D0"/>
    <w:rsid w:val="00577E06"/>
    <w:rsid w:val="005A3BF7"/>
    <w:rsid w:val="005E7208"/>
    <w:rsid w:val="005F2035"/>
    <w:rsid w:val="005F78E5"/>
    <w:rsid w:val="005F7990"/>
    <w:rsid w:val="00635B84"/>
    <w:rsid w:val="0063739C"/>
    <w:rsid w:val="00651049"/>
    <w:rsid w:val="006C6212"/>
    <w:rsid w:val="006E23B3"/>
    <w:rsid w:val="006E7BFA"/>
    <w:rsid w:val="00744707"/>
    <w:rsid w:val="00770F25"/>
    <w:rsid w:val="007A35A8"/>
    <w:rsid w:val="007B0A85"/>
    <w:rsid w:val="007C6A52"/>
    <w:rsid w:val="0082043E"/>
    <w:rsid w:val="008311CD"/>
    <w:rsid w:val="00864D77"/>
    <w:rsid w:val="00897812"/>
    <w:rsid w:val="008E203A"/>
    <w:rsid w:val="008F1128"/>
    <w:rsid w:val="0091229C"/>
    <w:rsid w:val="009129A0"/>
    <w:rsid w:val="00940E73"/>
    <w:rsid w:val="0098597D"/>
    <w:rsid w:val="009929ED"/>
    <w:rsid w:val="009B15B0"/>
    <w:rsid w:val="009F619A"/>
    <w:rsid w:val="009F6DDE"/>
    <w:rsid w:val="00A16BFB"/>
    <w:rsid w:val="00A370A8"/>
    <w:rsid w:val="00B07FBA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7776E"/>
    <w:rsid w:val="00DB3FAD"/>
    <w:rsid w:val="00E00C01"/>
    <w:rsid w:val="00E34399"/>
    <w:rsid w:val="00E61C09"/>
    <w:rsid w:val="00EB3B58"/>
    <w:rsid w:val="00EC6B9A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34"/>
    <w:qFormat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12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128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F11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8F11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lishan.rathore@gmail.com" TargetMode="External"/><Relationship Id="rId5" Type="http://schemas.openxmlformats.org/officeDocument/2006/relationships/styles" Target="styles.xml"/><Relationship Id="rId10" Type="http://schemas.openxmlformats.org/officeDocument/2006/relationships/image" Target="media/image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%20Shaan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2019-07-29T07:44:00Z</dcterms:created>
  <dcterms:modified xsi:type="dcterms:W3CDTF">2019-07-31T17:01:00Z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